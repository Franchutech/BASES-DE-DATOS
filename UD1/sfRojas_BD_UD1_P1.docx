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adec="http://schemas.microsoft.com/office/drawing/2017/decorative" xmlns:pic="http://schemas.openxmlformats.org/drawingml/2006/picture" mc:Ignorable="w14 w15 w16se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237"/>
      </w:tblGrid>
      <w:tr xmlns:wp14="http://schemas.microsoft.com/office/word/2010/wordml" w:rsidRPr="0000352C" w:rsidR="00A81248" w:rsidTr="0C8F3770" w14:paraId="672A6659" wp14:textId="77777777">
        <w:tc>
          <w:tcPr>
            <w:tcW w:w="5395" w:type="dxa"/>
            <w:tcMar/>
          </w:tcPr>
          <w:p w:rsidRPr="0000352C" w:rsidR="00A81248" w:rsidP="00A81248" w:rsidRDefault="00A81248" w14:paraId="0A37501D" wp14:textId="77777777">
            <w:pPr>
              <w:pStyle w:val="Delimitadorgrfico"/>
              <w:rPr>
                <w:noProof/>
              </w:rPr>
            </w:pPr>
          </w:p>
        </w:tc>
        <w:tc>
          <w:tcPr>
            <w:tcW w:w="5237" w:type="dxa"/>
            <w:tcMar/>
          </w:tcPr>
          <w:p w:rsidRPr="0000352C" w:rsidR="00A81248" w:rsidP="00A81248" w:rsidRDefault="00A81248" w14:paraId="5DAB6C7B" wp14:textId="77777777">
            <w:pPr>
              <w:pStyle w:val="Delimitadorgrfico"/>
              <w:rPr>
                <w:noProof/>
              </w:rPr>
            </w:pPr>
          </w:p>
        </w:tc>
      </w:tr>
      <w:tr xmlns:wp14="http://schemas.microsoft.com/office/word/2010/wordml" w:rsidRPr="0000352C" w:rsidR="00A81248" w:rsidTr="0C8F3770" w14:paraId="6E05B221" wp14:textId="77777777">
        <w:trPr>
          <w:trHeight w:val="2719"/>
        </w:trPr>
        <w:tc>
          <w:tcPr>
            <w:tcW w:w="5395" w:type="dxa"/>
            <w:tcMar/>
          </w:tcPr>
          <w:p w:rsidRPr="0000352C" w:rsidR="00A81248" w:rsidP="00F524C3" w:rsidRDefault="00F524C3" w14:paraId="1F48093E" wp14:textId="77777777">
            <w:pPr>
              <w:pStyle w:val="Ttulo1"/>
              <w:rPr>
                <w:noProof/>
              </w:rPr>
            </w:pPr>
            <w:bookmarkStart w:name="_Toc209433335" w:id="0"/>
            <w:r>
              <w:rPr>
                <w:noProof/>
              </w:rPr>
              <w:t>BASES DE DATOS</w:t>
            </w:r>
            <w:bookmarkEnd w:id="0"/>
          </w:p>
        </w:tc>
        <w:tc>
          <w:tcPr>
            <w:tcW w:w="5237" w:type="dxa"/>
            <w:tcMar/>
          </w:tcPr>
          <w:p w:rsidRPr="0000352C" w:rsidR="00A81248" w:rsidRDefault="00A81248" w14:paraId="02EB378F" wp14:textId="77777777">
            <w:pPr>
              <w:rPr>
                <w:noProof/>
              </w:rPr>
            </w:pPr>
          </w:p>
        </w:tc>
      </w:tr>
      <w:tr xmlns:wp14="http://schemas.microsoft.com/office/word/2010/wordml" w:rsidRPr="0000352C" w:rsidR="00A81248" w:rsidTr="0C8F3770" w14:paraId="56116613" wp14:textId="77777777">
        <w:trPr>
          <w:trHeight w:val="8865"/>
        </w:trPr>
        <w:tc>
          <w:tcPr>
            <w:tcW w:w="5395" w:type="dxa"/>
            <w:tcMar/>
          </w:tcPr>
          <w:p w:rsidRPr="0000352C" w:rsidR="00A81248" w:rsidRDefault="00A81248" w14:paraId="5A970E49" wp14:textId="77777777">
            <w:pPr>
              <w:rPr>
                <w:noProof/>
              </w:rPr>
            </w:pPr>
            <w:r w:rsidRPr="0000352C">
              <w:rPr>
                <w:noProof/>
                <w:lang w:eastAsia="es-ES"/>
              </w:rPr>
              <mc:AlternateContent>
                <mc:Choice Requires="wpg">
                  <w:drawing>
                    <wp:anchor xmlns:wp14="http://schemas.microsoft.com/office/word/2010/wordprocessingDrawing" distT="0" distB="0" distL="114300" distR="114300" simplePos="0" relativeHeight="251659264" behindDoc="1" locked="0" layoutInCell="1" allowOverlap="1" wp14:anchorId="0C1266B7" wp14:editId="38FB3A52">
                      <wp:simplePos x="0" y="0"/>
                      <wp:positionH relativeFrom="margin">
                        <wp:posOffset>-449580</wp:posOffset>
                      </wp:positionH>
                      <wp:positionV relativeFrom="page">
                        <wp:posOffset>-2246630</wp:posOffset>
                      </wp:positionV>
                      <wp:extent cx="7772400" cy="10687050"/>
                      <wp:effectExtent l="0" t="0" r="0" b="0"/>
                      <wp:wrapNone/>
                      <wp:docPr id="2" name="Grupo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68705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Forma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ángulo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Forma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 w14:anchorId="11A3D7B8">
                    <v:group id="Grupo 1" style="position:absolute;margin-left:-35.4pt;margin-top:-176.9pt;width:612pt;height:841.5pt;z-index:-251657216;mso-position-horizontal-relative:margin;mso-position-vertical-relative:page;mso-width-relative:margin;mso-height-relative:margin" coordsize="77711,100533" o:spid="_x0000_s1026" w14:anchorId="12F97A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">
                      <v:shape id="Forma" style="position:absolute;top:25527;width:58458;height:75006;visibility:visible;mso-wrap-style:square;v-text-anchor:middle" coordsize="21600,21600" o:spid="_x0000_s1027" fillcolor="#d8d8d8 [2732]" stroked="f" strokeweight="1pt" path="m,10687l,21600r1769,l21600,6148,13712,,,1068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>
                        <v:stroke miterlimit="4" joinstyle="miter"/>
                        <v:path arrowok="t" o:connecttype="custom" o:connectlocs="2922906,3750311;2922906,3750311;2922906,3750311;2922906,3750311" o:connectangles="0,90,180,270" o:extrusionok="f"/>
                      </v:shape>
                      <v:shape id="Triángulo" style="position:absolute;top:20447;width:39077;height:78168;visibility:visible;mso-wrap-style:square;v-text-anchor:middle" coordsize="21600,21600" o:spid="_x0000_s1028" fillcolor="#00c1c7 [3205]" stroked="f" strokeweight="1pt" path="m,21600l21600,10802,,,,216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>
                        <v:stroke miterlimit="4" joinstyle="miter"/>
                        <v:path arrowok="t" o:connecttype="custom" o:connectlocs="1953896,3908426;1953896,3908426;1953896,3908426;1953896,3908426" o:connectangles="0,90,180,270" o:extrusionok="f"/>
                      </v:shape>
                      <v:shape id="Forma" style="position:absolute;width:77711;height:90398;visibility:visible;mso-wrap-style:square;v-text-anchor:middle" coordsize="21600,21600" o:spid="_x0000_s1029" fillcolor="#123869 [3204]" stroked="f" strokeweight="1pt" path="m,14678r,6922l21600,3032,21600,,17075,,,1467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>
                        <v:stroke miterlimit="4" joinstyle="miter"/>
                        <v:path arrowok="t" o:connecttype="custom" o:connectlocs="3885566,4519931;3885566,4519931;3885566,4519931;3885566,4519931" o:connectangles="0,90,180,270" o:extrusionok="f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237" w:type="dxa"/>
            <w:tcMar/>
          </w:tcPr>
          <w:p w:rsidRPr="0000352C" w:rsidR="00A81248" w:rsidP="6F30252A" w:rsidRDefault="00A81248" w14:paraId="601E4B92" wp14:textId="2E7627AB">
            <w:pPr>
              <w:rPr>
                <w:noProof/>
              </w:rPr>
            </w:pPr>
          </w:p>
          <w:p w:rsidRPr="0000352C" w:rsidR="00A81248" w:rsidP="6F30252A" w:rsidRDefault="00A81248" w14:paraId="33A3B4EE" wp14:textId="467F02D1">
            <w:pPr>
              <w:rPr>
                <w:noProof/>
              </w:rPr>
            </w:pPr>
          </w:p>
          <w:p w:rsidRPr="0000352C" w:rsidR="00A81248" w:rsidP="6F30252A" w:rsidRDefault="00A81248" w14:paraId="486FDDA6" wp14:textId="33D7B8B5">
            <w:pPr>
              <w:rPr>
                <w:noProof/>
              </w:rPr>
            </w:pPr>
          </w:p>
          <w:p w:rsidRPr="0000352C" w:rsidR="00A81248" w:rsidP="6F30252A" w:rsidRDefault="00A81248" w14:paraId="23574186" wp14:textId="0A2ECFD4">
            <w:pPr>
              <w:rPr>
                <w:noProof/>
              </w:rPr>
            </w:pPr>
          </w:p>
          <w:p w:rsidRPr="0000352C" w:rsidR="00A81248" w:rsidP="6F30252A" w:rsidRDefault="00A81248" w14:paraId="0D7F0573" wp14:textId="50911B90">
            <w:pPr>
              <w:rPr>
                <w:noProof/>
              </w:rPr>
            </w:pPr>
          </w:p>
          <w:p w:rsidRPr="0000352C" w:rsidR="00A81248" w:rsidP="6F30252A" w:rsidRDefault="00A81248" w14:paraId="6A526506" wp14:textId="0AC8B5C4">
            <w:pPr>
              <w:rPr>
                <w:noProof/>
              </w:rPr>
            </w:pPr>
          </w:p>
          <w:p w:rsidRPr="0000352C" w:rsidR="00A81248" w:rsidP="6F30252A" w:rsidRDefault="00A81248" w14:paraId="315FEEFF" wp14:textId="41B18580">
            <w:pPr>
              <w:rPr>
                <w:noProof/>
              </w:rPr>
            </w:pPr>
          </w:p>
          <w:p w:rsidRPr="0000352C" w:rsidR="00A81248" w:rsidP="6F30252A" w:rsidRDefault="00A81248" w14:paraId="019DE81B" wp14:textId="75C026E9">
            <w:pPr>
              <w:rPr>
                <w:noProof/>
              </w:rPr>
            </w:pPr>
          </w:p>
          <w:p w:rsidRPr="0000352C" w:rsidR="00A81248" w:rsidP="6F30252A" w:rsidRDefault="00A81248" w14:paraId="4F9761EC" wp14:textId="5B28A35F">
            <w:pPr>
              <w:rPr>
                <w:noProof/>
              </w:rPr>
            </w:pPr>
          </w:p>
          <w:p w:rsidRPr="0000352C" w:rsidR="00A81248" w:rsidP="6F30252A" w:rsidRDefault="00A81248" w14:paraId="5C1D0DE1" wp14:textId="2A1C683C">
            <w:pPr>
              <w:rPr>
                <w:noProof/>
              </w:rPr>
            </w:pPr>
          </w:p>
          <w:p w:rsidRPr="0000352C" w:rsidR="00A81248" w:rsidP="6F30252A" w:rsidRDefault="00A81248" w14:paraId="7FA9E915" wp14:textId="69B7E23D">
            <w:pPr>
              <w:rPr>
                <w:noProof/>
              </w:rPr>
            </w:pPr>
          </w:p>
          <w:p w:rsidRPr="0000352C" w:rsidR="00A81248" w:rsidP="6F30252A" w:rsidRDefault="00A81248" w14:paraId="35473E83" wp14:textId="104860F9">
            <w:pPr>
              <w:rPr>
                <w:noProof/>
              </w:rPr>
            </w:pPr>
          </w:p>
          <w:p w:rsidRPr="0000352C" w:rsidR="00A81248" w:rsidP="6F30252A" w:rsidRDefault="00A81248" w14:paraId="3FE68B4E" wp14:textId="3D38864E">
            <w:pPr>
              <w:rPr>
                <w:noProof/>
              </w:rPr>
            </w:pPr>
          </w:p>
          <w:p w:rsidRPr="0000352C" w:rsidR="00A81248" w:rsidP="6F30252A" w:rsidRDefault="00A81248" w14:paraId="5B272B81" wp14:textId="16CF17FB">
            <w:pPr>
              <w:rPr>
                <w:noProof/>
              </w:rPr>
            </w:pPr>
          </w:p>
          <w:p w:rsidRPr="0000352C" w:rsidR="00A81248" w:rsidP="6F30252A" w:rsidRDefault="00A81248" w14:paraId="44421268" wp14:textId="7D40A75B">
            <w:pPr>
              <w:rPr>
                <w:noProof/>
              </w:rPr>
            </w:pPr>
          </w:p>
          <w:p w:rsidRPr="0000352C" w:rsidR="00A81248" w:rsidP="6F30252A" w:rsidRDefault="00A81248" w14:paraId="5A688107" wp14:textId="7C448E9E">
            <w:pPr>
              <w:rPr>
                <w:noProof/>
              </w:rPr>
            </w:pPr>
          </w:p>
          <w:p w:rsidRPr="0000352C" w:rsidR="00A81248" w:rsidP="6F30252A" w:rsidRDefault="00A81248" w14:paraId="0404CFE4" wp14:textId="7EE8CA30">
            <w:pPr>
              <w:rPr>
                <w:noProof/>
              </w:rPr>
            </w:pPr>
          </w:p>
          <w:p w:rsidRPr="0000352C" w:rsidR="00A81248" w:rsidP="6F30252A" w:rsidRDefault="00A81248" w14:paraId="4BCF377F" wp14:textId="13DEA09E">
            <w:pPr>
              <w:rPr>
                <w:noProof/>
              </w:rPr>
            </w:pPr>
          </w:p>
          <w:p w:rsidRPr="0000352C" w:rsidR="00A81248" w:rsidP="6F30252A" w:rsidRDefault="00A81248" w14:paraId="376D0230" wp14:textId="354614EB">
            <w:pPr>
              <w:rPr>
                <w:noProof/>
              </w:rPr>
            </w:pPr>
          </w:p>
          <w:p w:rsidRPr="0000352C" w:rsidR="00A81248" w:rsidP="6F30252A" w:rsidRDefault="00A81248" w14:paraId="6236A700" wp14:textId="246A4669">
            <w:pPr>
              <w:rPr>
                <w:noProof/>
              </w:rPr>
            </w:pPr>
          </w:p>
          <w:p w:rsidRPr="0000352C" w:rsidR="00A81248" w:rsidP="6F30252A" w:rsidRDefault="00A81248" w14:paraId="00EC2C57" wp14:textId="6E1E2530">
            <w:pPr>
              <w:rPr>
                <w:noProof/>
              </w:rPr>
            </w:pPr>
          </w:p>
          <w:p w:rsidRPr="0000352C" w:rsidR="00A81248" w:rsidP="6F30252A" w:rsidRDefault="00A81248" w14:paraId="4975A166" wp14:textId="0F9EEE9E">
            <w:pPr>
              <w:rPr>
                <w:noProof/>
              </w:rPr>
            </w:pPr>
          </w:p>
          <w:p w:rsidRPr="0000352C" w:rsidR="00A81248" w:rsidP="6F30252A" w:rsidRDefault="00A81248" w14:paraId="39E4CFA5" wp14:textId="1CF737B9">
            <w:pPr>
              <w:rPr>
                <w:noProof/>
              </w:rPr>
            </w:pPr>
          </w:p>
          <w:p w:rsidRPr="0000352C" w:rsidR="00A81248" w:rsidP="6F30252A" w:rsidRDefault="00A81248" w14:paraId="3C2C1EEB" wp14:textId="02E5FD82">
            <w:pPr>
              <w:rPr>
                <w:noProof/>
              </w:rPr>
            </w:pPr>
          </w:p>
          <w:p w:rsidRPr="0000352C" w:rsidR="00A81248" w:rsidP="6F30252A" w:rsidRDefault="00A81248" w14:paraId="128361BF" wp14:textId="018FDEC3">
            <w:pPr>
              <w:rPr>
                <w:noProof/>
              </w:rPr>
            </w:pPr>
          </w:p>
          <w:p w:rsidRPr="0000352C" w:rsidR="00A81248" w:rsidP="6F30252A" w:rsidRDefault="00A81248" w14:paraId="378E3996" wp14:textId="76735B9E">
            <w:pPr>
              <w:rPr>
                <w:noProof/>
              </w:rPr>
            </w:pPr>
          </w:p>
          <w:p w:rsidRPr="0000352C" w:rsidR="00A81248" w:rsidP="6F30252A" w:rsidRDefault="00A81248" w14:paraId="61C266D3" wp14:textId="6E5D9D66">
            <w:pPr>
              <w:rPr>
                <w:noProof/>
              </w:rPr>
            </w:pPr>
          </w:p>
          <w:p w:rsidRPr="0000352C" w:rsidR="00A81248" w:rsidP="6F30252A" w:rsidRDefault="00A81248" w14:paraId="21455FDA" wp14:textId="0A31887E">
            <w:pPr>
              <w:rPr>
                <w:noProof/>
              </w:rPr>
            </w:pPr>
          </w:p>
          <w:p w:rsidRPr="0000352C" w:rsidR="00A81248" w:rsidP="6F30252A" w:rsidRDefault="00A81248" w14:paraId="72C33C1F" wp14:textId="6E267973">
            <w:pPr>
              <w:rPr>
                <w:noProof/>
              </w:rPr>
            </w:pPr>
          </w:p>
          <w:p w:rsidRPr="0000352C" w:rsidR="00A81248" w:rsidP="6F30252A" w:rsidRDefault="00A81248" w14:paraId="7AAF303D" wp14:textId="1365C127">
            <w:pPr>
              <w:rPr>
                <w:noProof/>
              </w:rPr>
            </w:pPr>
          </w:p>
          <w:p w:rsidRPr="0000352C" w:rsidR="00A81248" w:rsidP="6F30252A" w:rsidRDefault="00A81248" w14:paraId="200B52C8" wp14:textId="5D5A6DBF">
            <w:pPr>
              <w:rPr>
                <w:noProof/>
              </w:rPr>
            </w:pPr>
          </w:p>
          <w:p w:rsidRPr="0000352C" w:rsidR="00A81248" w:rsidP="6F30252A" w:rsidRDefault="00A81248" w14:paraId="6A05A809" wp14:textId="420869BB">
            <w:pPr>
              <w:pStyle w:val="Normal"/>
              <w:rPr>
                <w:noProof/>
              </w:rPr>
            </w:pPr>
          </w:p>
        </w:tc>
      </w:tr>
      <w:tr xmlns:wp14="http://schemas.microsoft.com/office/word/2010/wordml" w:rsidRPr="0000352C" w:rsidR="00A81248" w:rsidTr="0C8F3770" w14:paraId="63449DC1" wp14:textId="77777777">
        <w:trPr>
          <w:trHeight w:val="1299"/>
        </w:trPr>
        <w:tc>
          <w:tcPr>
            <w:tcW w:w="5395" w:type="dxa"/>
            <w:tcMar/>
          </w:tcPr>
          <w:p w:rsidRPr="0000352C" w:rsidR="00A81248" w:rsidRDefault="00A81248" w14:paraId="5A39BBE3" wp14:textId="77777777">
            <w:pPr>
              <w:rPr>
                <w:noProof/>
              </w:rPr>
            </w:pPr>
          </w:p>
        </w:tc>
        <w:tc>
          <w:tcPr>
            <w:tcW w:w="5237" w:type="dxa"/>
            <w:tcMar/>
          </w:tcPr>
          <w:p w:rsidRPr="00F524C3" w:rsidR="00A81248" w:rsidP="00A81248" w:rsidRDefault="00A81248" w14:paraId="41C8F396" wp14:textId="77777777">
            <w:pPr>
              <w:pStyle w:val="Ttulo2"/>
              <w:rPr>
                <w:noProof/>
                <w:color w:val="4C8398" w:themeColor="accent5" w:themeShade="80"/>
              </w:rPr>
            </w:pPr>
          </w:p>
          <w:p w:rsidRPr="00F524C3" w:rsidR="00A81248" w:rsidP="00F524C3" w:rsidRDefault="00F524C3" w14:paraId="4995C00C" wp14:textId="77777777">
            <w:pPr>
              <w:pStyle w:val="Ttulo2"/>
              <w:rPr>
                <w:noProof/>
                <w:color w:val="4C8398" w:themeColor="accent5" w:themeShade="80"/>
              </w:rPr>
            </w:pPr>
            <w:bookmarkStart w:name="_Toc209433336" w:id="1"/>
            <w:r w:rsidRPr="00F524C3">
              <w:rPr>
                <w:noProof/>
                <w:color w:val="4C8398" w:themeColor="accent5" w:themeShade="80"/>
              </w:rPr>
              <w:t>Francella Rojas Castillo</w:t>
            </w:r>
            <w:bookmarkEnd w:id="1"/>
          </w:p>
        </w:tc>
      </w:tr>
      <w:tr xmlns:wp14="http://schemas.microsoft.com/office/word/2010/wordml" w:rsidRPr="0000352C" w:rsidR="00A81248" w:rsidTr="0C8F3770" w14:paraId="5E5FC20D" wp14:textId="77777777">
        <w:trPr>
          <w:trHeight w:val="1402"/>
        </w:trPr>
        <w:tc>
          <w:tcPr>
            <w:tcW w:w="5395" w:type="dxa"/>
            <w:tcMar/>
          </w:tcPr>
          <w:p w:rsidRPr="0000352C" w:rsidR="00A81248" w:rsidRDefault="00A81248" w14:paraId="72A3D3EC" wp14:textId="77777777">
            <w:pPr>
              <w:rPr>
                <w:noProof/>
              </w:rPr>
            </w:pPr>
          </w:p>
        </w:tc>
        <w:tc>
          <w:tcPr>
            <w:tcW w:w="5237" w:type="dxa"/>
            <w:tcMar/>
          </w:tcPr>
          <w:p w:rsidRPr="00F524C3" w:rsidR="00A81248" w:rsidP="00F524C3" w:rsidRDefault="00F524C3" w14:paraId="7073843D" wp14:textId="1D2C9118">
            <w:pPr>
              <w:pStyle w:val="Ttulo2"/>
              <w:rPr>
                <w:noProof/>
                <w:color w:val="4C8398" w:themeColor="accent5" w:themeShade="80"/>
              </w:rPr>
            </w:pPr>
            <w:bookmarkStart w:name="_Toc209433337" w:id="2"/>
            <w:r w:rsidRPr="0C8F3770" w:rsidR="00F524C3">
              <w:rPr>
                <w:noProof/>
                <w:color w:val="4C8398" w:themeColor="accent5" w:themeTint="FF" w:themeShade="80"/>
              </w:rPr>
              <w:t>Unidad 1</w:t>
            </w:r>
            <w:r w:rsidRPr="0C8F3770" w:rsidR="00C66528">
              <w:rPr>
                <w:noProof/>
                <w:color w:val="4C8398" w:themeColor="accent5" w:themeTint="FF" w:themeShade="80"/>
                <w:lang w:bidi="es-ES"/>
              </w:rPr>
              <w:t xml:space="preserve"> </w:t>
            </w:r>
            <w:r w:rsidRPr="0C8F3770" w:rsidR="00F524C3">
              <w:rPr>
                <w:noProof/>
                <w:color w:val="4C8398" w:themeColor="accent5" w:themeTint="FF" w:themeShade="80"/>
                <w:lang w:bidi="es-ES"/>
              </w:rPr>
              <w:t xml:space="preserve">/ </w:t>
            </w:r>
            <w:r w:rsidRPr="0C8F3770" w:rsidR="00F524C3">
              <w:rPr>
                <w:noProof/>
                <w:color w:val="4C8398" w:themeColor="accent5" w:themeTint="FF" w:themeShade="80"/>
              </w:rPr>
              <w:t xml:space="preserve">Práctica </w:t>
            </w:r>
            <w:r w:rsidRPr="0C8F3770" w:rsidR="102C7113">
              <w:rPr>
                <w:noProof/>
                <w:color w:val="4C8398" w:themeColor="accent5" w:themeTint="FF" w:themeShade="80"/>
              </w:rPr>
              <w:t>2</w:t>
            </w:r>
            <w:bookmarkEnd w:id="2"/>
          </w:p>
          <w:p w:rsidRPr="00F524C3" w:rsidR="00F524C3" w:rsidP="00F524C3" w:rsidRDefault="00F524C3" w14:paraId="317BC047" wp14:textId="6DFA4941">
            <w:pPr>
              <w:rPr>
                <w:color w:val="4C8398" w:themeColor="accent5" w:themeShade="80"/>
              </w:rPr>
            </w:pPr>
            <w:r w:rsidRPr="0C8F3770" w:rsidR="102C7113">
              <w:rPr>
                <w:color w:val="4C8398" w:themeColor="accent5" w:themeTint="FF" w:themeShade="80"/>
              </w:rPr>
              <w:t>Diseño Conceptual</w:t>
            </w:r>
          </w:p>
        </w:tc>
      </w:tr>
    </w:tbl>
    <w:p xmlns:wp14="http://schemas.microsoft.com/office/word/2010/wordml" w:rsidRPr="0000352C" w:rsidR="000C4ED1" w:rsidRDefault="000C4ED1" w14:paraId="0D0B940D" wp14:textId="77777777">
      <w:pPr>
        <w:rPr>
          <w:noProof/>
        </w:rPr>
      </w:pPr>
    </w:p>
    <w:p xmlns:wp14="http://schemas.microsoft.com/office/word/2010/wordml" w:rsidR="00F524C3" w:rsidP="00A24793" w:rsidRDefault="00F524C3" w14:paraId="0E27B00A" wp14:textId="77777777">
      <w:pPr>
        <w:rPr>
          <w:noProof/>
        </w:rPr>
      </w:pPr>
    </w:p>
    <w:p xmlns:wp14="http://schemas.microsoft.com/office/word/2010/wordml" w:rsidR="0001727B" w:rsidRDefault="0001727B" w14:paraId="60061E4C" wp14:textId="77777777">
      <w:pPr>
        <w:rPr>
          <w:noProof/>
        </w:rPr>
      </w:pPr>
    </w:p>
    <w:sdt>
      <w:sdtPr>
        <w:rPr>
          <w:color w:val="009095" w:themeColor="accent2" w:themeShade="BF"/>
        </w:rPr>
        <w:id w:val="121426681"/>
        <w:docPartObj>
          <w:docPartGallery w:val="Table of Contents"/>
          <w:docPartUnique/>
        </w:docPartObj>
      </w:sdtPr>
      <w:sdtEndPr>
        <w:rPr>
          <w:rFonts w:ascii="Georgia" w:hAnsi="Georgia" w:eastAsia="Georgia" w:cs="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/>
        </w:rPr>
      </w:sdtEndPr>
      <w:sdtContent>
        <w:p xmlns:wp14="http://schemas.microsoft.com/office/word/2010/wordml" w:rsidRPr="000F1A8D" w:rsidR="009745E1" w:rsidRDefault="009745E1" w14:paraId="6FBB589F" wp14:textId="77777777">
          <w:pPr>
            <w:pStyle w:val="TtuloTDC"/>
            <w:rPr>
              <w:color w:val="009095" w:themeColor="accent2" w:themeShade="BF"/>
            </w:rPr>
          </w:pPr>
          <w:r w:rsidRPr="000F1A8D">
            <w:rPr>
              <w:color w:val="009095" w:themeColor="accent2" w:themeShade="BF"/>
            </w:rPr>
            <w:t>Contenido</w:t>
          </w:r>
        </w:p>
        <w:p xmlns:wp14="http://schemas.microsoft.com/office/word/2010/wordml" w:rsidR="001C6006" w:rsidRDefault="009745E1" w14:paraId="23BAC665" wp14:textId="77777777">
          <w:pPr>
            <w:pStyle w:val="TDC1"/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09433335">
            <w:r w:rsidRPr="00F30618" w:rsidR="001C6006">
              <w:rPr>
                <w:rStyle w:val="Hipervnculo"/>
                <w:noProof/>
              </w:rPr>
              <w:t>BASES DE DATOS</w:t>
            </w:r>
            <w:r w:rsidR="001C6006">
              <w:rPr>
                <w:noProof/>
                <w:webHidden/>
              </w:rPr>
              <w:tab/>
            </w:r>
            <w:r w:rsidR="001C6006">
              <w:rPr>
                <w:noProof/>
                <w:webHidden/>
              </w:rPr>
              <w:fldChar w:fldCharType="begin"/>
            </w:r>
            <w:r w:rsidR="001C6006">
              <w:rPr>
                <w:noProof/>
                <w:webHidden/>
              </w:rPr>
              <w:instrText xml:space="preserve"> PAGEREF _Toc209433335 \h </w:instrText>
            </w:r>
            <w:r w:rsidR="001C6006">
              <w:rPr>
                <w:noProof/>
                <w:webHidden/>
              </w:rPr>
            </w:r>
            <w:r w:rsidR="001C6006">
              <w:rPr>
                <w:noProof/>
                <w:webHidden/>
              </w:rPr>
              <w:fldChar w:fldCharType="separate"/>
            </w:r>
            <w:r w:rsidR="001C6006">
              <w:rPr>
                <w:noProof/>
                <w:webHidden/>
              </w:rPr>
              <w:t>1</w:t>
            </w:r>
            <w:r w:rsidR="001C6006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C6006" w:rsidRDefault="001C6006" w14:paraId="2704C373" wp14:textId="77777777">
          <w:pPr>
            <w:pStyle w:val="TDC2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history="1" w:anchor="_Toc209433336">
            <w:r w:rsidRPr="00F30618">
              <w:rPr>
                <w:rStyle w:val="Hipervnculo"/>
                <w:noProof/>
                <w:color w:val="000080" w:themeColor="hyperlink" w:themeShade="80"/>
              </w:rPr>
              <w:t>Francella Rojas Castillo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C6006" w:rsidRDefault="001C6006" w14:paraId="32372432" wp14:textId="77777777">
          <w:pPr>
            <w:pStyle w:val="TDC2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history="1" w:anchor="_Toc209433337">
            <w:r w:rsidRPr="00F30618">
              <w:rPr>
                <w:rStyle w:val="Hipervnculo"/>
                <w:noProof/>
                <w:color w:val="000080" w:themeColor="hyperlink" w:themeShade="80"/>
              </w:rPr>
              <w:t>Unidad 1</w:t>
            </w:r>
            <w:r w:rsidRPr="00F30618">
              <w:rPr>
                <w:rStyle w:val="Hipervnculo"/>
                <w:noProof/>
                <w:color w:val="000080" w:themeColor="hyperlink" w:themeShade="80"/>
                <w:lang w:bidi="es-ES"/>
              </w:rPr>
              <w:t xml:space="preserve"> / </w:t>
            </w:r>
            <w:r w:rsidRPr="00F30618">
              <w:rPr>
                <w:rStyle w:val="Hipervnculo"/>
                <w:noProof/>
                <w:color w:val="000080" w:themeColor="hyperlink" w:themeShade="80"/>
              </w:rPr>
              <w:t>Práctica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C6006" w:rsidRDefault="001C6006" w14:paraId="6182BADE" wp14:textId="77777777">
          <w:pPr>
            <w:pStyle w:val="TDC2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history="1" w:anchor="_Toc209433338">
            <w:r w:rsidRPr="00F30618">
              <w:rPr>
                <w:rStyle w:val="Hipervnculo"/>
                <w:noProof/>
                <w:color w:val="0000BF" w:themeColor="hyperlink" w:themeShade="BF"/>
              </w:rPr>
              <w:t>Introducción: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1C6006" w:rsidRDefault="001C6006" w14:paraId="24FCF984" wp14:textId="77777777">
          <w:pPr>
            <w:pStyle w:val="TDC2"/>
            <w:tabs>
              <w:tab w:val="right" w:leader="dot" w:pos="10648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history="1" w:anchor="_Toc209433339">
            <w:r w:rsidRPr="00F30618">
              <w:rPr>
                <w:rStyle w:val="Hipervnculo"/>
                <w:iCs/>
                <w:noProof/>
                <w:color w:val="0000BF" w:themeColor="hyperlink" w:themeShade="BF"/>
              </w:rPr>
              <w:t>Desarrollo: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745E1" w:rsidRDefault="009745E1" w14:paraId="44EAFD9C" wp14:textId="77777777">
          <w:r>
            <w:rPr>
              <w:b/>
              <w:bCs/>
            </w:rPr>
            <w:fldChar w:fldCharType="end"/>
          </w:r>
        </w:p>
      </w:sdtContent>
    </w:sdt>
    <w:p xmlns:wp14="http://schemas.microsoft.com/office/word/2010/wordml" w:rsidR="0001727B" w:rsidRDefault="00F524C3" w14:paraId="4B94D5A5" wp14:textId="77777777">
      <w:pPr>
        <w:rPr>
          <w:noProof/>
        </w:rPr>
      </w:pPr>
      <w:r>
        <w:rPr>
          <w:noProof/>
        </w:rPr>
        <w:br w:type="page"/>
      </w:r>
    </w:p>
    <w:p xmlns:wp14="http://schemas.microsoft.com/office/word/2010/wordml" w:rsidR="0001727B" w:rsidP="009745E1" w:rsidRDefault="0001727B" w14:paraId="3DEEC669" wp14:textId="77777777">
      <w:pPr>
        <w:pStyle w:val="Ttulo2"/>
        <w:rPr>
          <w:noProof/>
        </w:rPr>
      </w:pPr>
    </w:p>
    <w:p xmlns:wp14="http://schemas.microsoft.com/office/word/2010/wordml" w:rsidRPr="000F1A8D" w:rsidR="0001727B" w:rsidP="009745E1" w:rsidRDefault="009745E1" w14:paraId="46206352" wp14:textId="77777777">
      <w:pPr>
        <w:pStyle w:val="Ttulo2"/>
        <w:rPr>
          <w:noProof/>
          <w:color w:val="009095" w:themeColor="accent2" w:themeShade="BF"/>
        </w:rPr>
      </w:pPr>
      <w:bookmarkStart w:name="_Toc209433338" w:id="3"/>
      <w:r w:rsidRPr="000F1A8D">
        <w:rPr>
          <w:noProof/>
          <w:color w:val="009095" w:themeColor="accent2" w:themeShade="BF"/>
        </w:rPr>
        <w:t>Introducción</w:t>
      </w:r>
      <w:r w:rsidR="000F1A8D">
        <w:rPr>
          <w:noProof/>
          <w:color w:val="009095" w:themeColor="accent2" w:themeShade="BF"/>
        </w:rPr>
        <w:t>:</w:t>
      </w:r>
      <w:bookmarkEnd w:id="3"/>
    </w:p>
    <w:p xmlns:wp14="http://schemas.microsoft.com/office/word/2010/wordml" w:rsidR="0001727B" w:rsidP="009745E1" w:rsidRDefault="0001727B" w14:paraId="3656B9AB" wp14:textId="77777777">
      <w:pPr>
        <w:rPr>
          <w:noProof/>
        </w:rPr>
      </w:pPr>
    </w:p>
    <w:p xmlns:wp14="http://schemas.microsoft.com/office/word/2010/wordml" w:rsidR="0001727B" w:rsidRDefault="000F1A8D" w14:paraId="55D16A55" wp14:textId="77777777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este trabajo realizaré la p</w:t>
      </w:r>
      <w:r w:rsidR="009745E1">
        <w:rPr>
          <w:rFonts w:ascii="Arial" w:hAnsi="Arial" w:cs="Arial"/>
          <w:noProof/>
        </w:rPr>
        <w:t xml:space="preserve">rimera práctica </w:t>
      </w:r>
      <w:r>
        <w:rPr>
          <w:rFonts w:ascii="Arial" w:hAnsi="Arial" w:cs="Arial"/>
          <w:noProof/>
        </w:rPr>
        <w:t>orientada a bases de datos.</w:t>
      </w:r>
    </w:p>
    <w:p xmlns:wp14="http://schemas.microsoft.com/office/word/2010/wordml" w:rsidR="009745E1" w:rsidRDefault="009745E1" w14:paraId="45FB0818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049F31CB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53128261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2486C05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4101652C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4B99056E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1299C43A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4DDBEF00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3461D779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3CF2D8B6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0FB78278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1FC39945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0562CB0E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34CE0A41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2EBF3C5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D98A12B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2946DB82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5997CC1D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110FFD37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B699379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3FE9F23F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1F72F646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08CE6F91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1CDCEAD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BB9E253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23DE523C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52E56223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07547A01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5043CB0F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07459315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537F28F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DFB9E20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70DF9E56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44E871BC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144A5D23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738610EB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37805D2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463F29E8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3B7B4B86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3A0FF5F2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5630AD66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1829076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2BA226A1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17AD93B2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0DE4B5B7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6204FF1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2DBF0D7D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RDefault="009745E1" w14:paraId="6B62F1B3" wp14:textId="77777777">
      <w:pPr>
        <w:rPr>
          <w:rFonts w:ascii="Arial" w:hAnsi="Arial" w:cs="Arial"/>
          <w:noProof/>
        </w:rPr>
      </w:pPr>
    </w:p>
    <w:p xmlns:wp14="http://schemas.microsoft.com/office/word/2010/wordml" w:rsidR="009745E1" w:rsidP="009745E1" w:rsidRDefault="009745E1" w14:paraId="5ABD2DA8" wp14:textId="77777777">
      <w:pPr>
        <w:pStyle w:val="Ttulo2"/>
        <w:rPr>
          <w:rStyle w:val="nfasis"/>
        </w:rPr>
      </w:pPr>
      <w:bookmarkStart w:name="_Toc209433339" w:id="4"/>
      <w:r w:rsidRPr="000F1A8D">
        <w:rPr>
          <w:rStyle w:val="nfasis"/>
          <w:color w:val="009095" w:themeColor="accent2" w:themeShade="BF"/>
        </w:rPr>
        <w:t>Desarrollo:</w:t>
      </w:r>
      <w:bookmarkEnd w:id="4"/>
    </w:p>
    <w:p xmlns:wp14="http://schemas.microsoft.com/office/word/2010/wordml" w:rsidR="009745E1" w:rsidP="000F1A8D" w:rsidRDefault="009745E1" w14:paraId="02F2C34E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0F1A8D" w14:paraId="680A4E5D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0F1A8D" w:rsidR="000F1A8D" w:rsidP="000F1A8D" w:rsidRDefault="000F1A8D" w14:paraId="19219836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9745E1" w:rsidP="000F1A8D" w:rsidRDefault="000F1A8D" w14:paraId="28EB8B73" wp14:textId="77777777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0F1A8D">
        <w:rPr>
          <w:rFonts w:ascii="Arial" w:hAnsi="Arial" w:cs="Arial"/>
        </w:rPr>
        <w:t xml:space="preserve">Ejercicio 1: </w:t>
      </w:r>
      <w:r w:rsidRPr="000F1A8D" w:rsidR="009745E1">
        <w:rPr>
          <w:rFonts w:ascii="Arial" w:hAnsi="Arial" w:cs="Arial"/>
        </w:rPr>
        <w:t>Plantea tres posibles situaciones del mundo real que se puedan solucionar con bases de datos. Concreta cada una de las situaciones en unas cinco líneas.</w:t>
      </w:r>
    </w:p>
    <w:p xmlns:wp14="http://schemas.microsoft.com/office/word/2010/wordml" w:rsidRPr="000F1A8D" w:rsidR="000F1A8D" w:rsidP="000F1A8D" w:rsidRDefault="000F1A8D" w14:paraId="296FEF7D" wp14:textId="77777777">
      <w:pPr>
        <w:pStyle w:val="Prrafodelista"/>
        <w:jc w:val="both"/>
        <w:rPr>
          <w:rFonts w:ascii="Arial" w:hAnsi="Arial" w:cs="Arial"/>
        </w:rPr>
      </w:pPr>
    </w:p>
    <w:p xmlns:wp14="http://schemas.microsoft.com/office/word/2010/wordml" w:rsidRPr="000F1A8D" w:rsidR="009745E1" w:rsidP="000F1A8D" w:rsidRDefault="009745E1" w14:paraId="7194DBDC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0F1A8D" w:rsidR="009745E1" w:rsidP="000F1A8D" w:rsidRDefault="009745E1" w14:paraId="29D98020" wp14:textId="77777777">
      <w:pPr>
        <w:jc w:val="both"/>
        <w:rPr>
          <w:rFonts w:ascii="Arial" w:hAnsi="Arial" w:cs="Arial"/>
        </w:rPr>
      </w:pPr>
      <w:r w:rsidRPr="000F1A8D">
        <w:rPr>
          <w:rStyle w:val="nfasis"/>
          <w:color w:val="009095" w:themeColor="accent2" w:themeShade="BF"/>
        </w:rPr>
        <w:t>Situación 1</w:t>
      </w:r>
      <w:r w:rsidRPr="000F1A8D">
        <w:rPr>
          <w:rFonts w:ascii="Arial" w:hAnsi="Arial" w:cs="Arial"/>
          <w:color w:val="009095" w:themeColor="accent2" w:themeShade="BF"/>
        </w:rPr>
        <w:t xml:space="preserve">: </w:t>
      </w:r>
      <w:r w:rsidRPr="000F1A8D">
        <w:rPr>
          <w:rFonts w:ascii="Arial" w:hAnsi="Arial" w:cs="Arial"/>
        </w:rPr>
        <w:t>Las Importaciones de una Empresa. Con el fin de ordenar la información de proveedores, contenedores, rutas, tipos de mercadería, tipo de importación, fechas, choferes (responsables de la carga), navieras o transportistas,</w:t>
      </w:r>
      <w:r w:rsidR="00B65C71">
        <w:rPr>
          <w:rFonts w:ascii="Arial" w:hAnsi="Arial" w:cs="Arial"/>
        </w:rPr>
        <w:t xml:space="preserve"> cliente final,</w:t>
      </w:r>
      <w:r w:rsidRPr="000F1A8D">
        <w:rPr>
          <w:rFonts w:ascii="Arial" w:hAnsi="Arial" w:cs="Arial"/>
        </w:rPr>
        <w:t xml:space="preserve"> creo que hay datos suficientes como para armar una base de datos.</w:t>
      </w:r>
    </w:p>
    <w:p xmlns:wp14="http://schemas.microsoft.com/office/word/2010/wordml" w:rsidRPr="000F1A8D" w:rsidR="009745E1" w:rsidP="000F1A8D" w:rsidRDefault="009745E1" w14:paraId="769D0D3C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0F1A8D" w:rsidR="009745E1" w:rsidP="000F1A8D" w:rsidRDefault="009745E1" w14:paraId="54CD245A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0F1A8D" w:rsidR="009745E1" w:rsidP="000F1A8D" w:rsidRDefault="009745E1" w14:paraId="2260B001" wp14:textId="77777777">
      <w:pPr>
        <w:jc w:val="both"/>
        <w:rPr>
          <w:rFonts w:ascii="Arial" w:hAnsi="Arial" w:cs="Arial"/>
        </w:rPr>
      </w:pPr>
      <w:r w:rsidRPr="000F1A8D">
        <w:rPr>
          <w:rStyle w:val="nfasis"/>
          <w:color w:val="009095" w:themeColor="accent2" w:themeShade="BF"/>
        </w:rPr>
        <w:t>Situación 2:</w:t>
      </w:r>
      <w:r w:rsidRPr="000F1A8D">
        <w:rPr>
          <w:rFonts w:ascii="Arial" w:hAnsi="Arial" w:cs="Arial"/>
          <w:color w:val="009095" w:themeColor="accent2" w:themeShade="BF"/>
        </w:rPr>
        <w:t xml:space="preserve"> </w:t>
      </w:r>
      <w:r w:rsidRPr="000F1A8D">
        <w:rPr>
          <w:rFonts w:ascii="Arial" w:hAnsi="Arial" w:cs="Arial"/>
        </w:rPr>
        <w:t>Las Ventas de un Supermercado. En esta se podrían tener los puntos de venta, los clientes, los productos</w:t>
      </w:r>
      <w:r w:rsidR="000F1A8D">
        <w:rPr>
          <w:rFonts w:ascii="Arial" w:hAnsi="Arial" w:cs="Arial"/>
        </w:rPr>
        <w:t xml:space="preserve">, ventas por categoría. </w:t>
      </w:r>
    </w:p>
    <w:p xmlns:wp14="http://schemas.microsoft.com/office/word/2010/wordml" w:rsidRPr="000F1A8D" w:rsidR="00FF7573" w:rsidP="000F1A8D" w:rsidRDefault="00FF7573" w14:paraId="1231BE67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FF7573" w:rsidP="000F1A8D" w:rsidRDefault="00FF7573" w14:paraId="19836259" wp14:textId="77777777">
      <w:pPr>
        <w:jc w:val="both"/>
        <w:rPr>
          <w:rFonts w:ascii="Arial" w:hAnsi="Arial" w:cs="Arial"/>
        </w:rPr>
      </w:pPr>
      <w:r w:rsidRPr="000F1A8D">
        <w:rPr>
          <w:rStyle w:val="nfasis"/>
          <w:color w:val="009095" w:themeColor="accent2" w:themeShade="BF"/>
        </w:rPr>
        <w:t>Situación 3:</w:t>
      </w:r>
      <w:r w:rsidRPr="000F1A8D">
        <w:rPr>
          <w:rFonts w:ascii="Arial" w:hAnsi="Arial" w:cs="Arial"/>
          <w:color w:val="009095" w:themeColor="accent2" w:themeShade="BF"/>
        </w:rPr>
        <w:t xml:space="preserve"> </w:t>
      </w:r>
      <w:r w:rsidRPr="000F1A8D">
        <w:rPr>
          <w:rFonts w:ascii="Arial" w:hAnsi="Arial" w:cs="Arial"/>
        </w:rPr>
        <w:t>Los Inventarios de una empresa Retail. Por ejemplo, se podrían dividir en departamentos (por ejemplo: ropa, hogar, decoración, deporte, tecnología)</w:t>
      </w:r>
      <w:r w:rsidRPr="000F1A8D" w:rsidR="000F1A8D">
        <w:rPr>
          <w:rFonts w:ascii="Arial" w:hAnsi="Arial" w:cs="Arial"/>
        </w:rPr>
        <w:t>, en los Centros de Distribución de mercadería suelen tener números de rack asignados según el tipo de artículo</w:t>
      </w:r>
      <w:r w:rsidR="000F1A8D">
        <w:rPr>
          <w:rFonts w:ascii="Arial" w:hAnsi="Arial" w:cs="Arial"/>
        </w:rPr>
        <w:t>, los sku de los productos.</w:t>
      </w:r>
    </w:p>
    <w:p xmlns:wp14="http://schemas.microsoft.com/office/word/2010/wordml" w:rsidR="000F1A8D" w:rsidP="000F1A8D" w:rsidRDefault="000F1A8D" w14:paraId="36FEB5B0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RDefault="000F1A8D" w14:paraId="30D7AA69" wp14:textId="7777777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xmlns:wp14="http://schemas.microsoft.com/office/word/2010/wordml" w:rsidR="000F1A8D" w:rsidP="000F1A8D" w:rsidRDefault="000F1A8D" w14:paraId="7196D064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0F1A8D" w14:paraId="34FF1C98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0F1A8D" w:rsidR="000F1A8D" w:rsidP="000F1A8D" w:rsidRDefault="000F1A8D" w14:paraId="0260AB46" wp14:textId="77777777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0F1A8D">
        <w:rPr>
          <w:rFonts w:ascii="Arial" w:hAnsi="Arial" w:cs="Arial"/>
        </w:rPr>
        <w:t>Ejercicio 2: D</w:t>
      </w:r>
      <w:r>
        <w:t>esarrolla una de las ideas anteriores. Elabora un diagrama que contenga no menos de 4 entidades y dota a cada entidad de no menos de 5 atributos. Establece las relaciones que consideres oportunas entre las entidades.</w:t>
      </w:r>
    </w:p>
    <w:p xmlns:wp14="http://schemas.microsoft.com/office/word/2010/wordml" w:rsidR="000F1A8D" w:rsidP="000F1A8D" w:rsidRDefault="000F1A8D" w14:paraId="6D072C0D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0F1A8D" w14:paraId="10C78821" wp14:textId="7777777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 continuación, desarrollaré la idea en formato diagrama, de solucionar la situación de las Importaciones de una empresa, con Bases de Datos.</w:t>
      </w:r>
      <w:r w:rsidR="007F6DCE">
        <w:rPr>
          <w:rFonts w:ascii="Arial" w:hAnsi="Arial" w:cs="Arial"/>
        </w:rPr>
        <w:t xml:space="preserve"> </w:t>
      </w:r>
    </w:p>
    <w:p xmlns:wp14="http://schemas.microsoft.com/office/word/2010/wordml" w:rsidR="007F6DCE" w:rsidP="000F1A8D" w:rsidRDefault="007F6DCE" w14:paraId="7B2C8256" wp14:textId="7777777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Aclaración: En este caso la mercadería suele tener 3 formas básicas de transporte, o es aéreo, marítimo o es terrestre.</w:t>
      </w:r>
    </w:p>
    <w:p xmlns:wp14="http://schemas.microsoft.com/office/word/2010/wordml" w:rsidR="000F1A8D" w:rsidP="000F1A8D" w:rsidRDefault="000F1A8D" w14:paraId="48A21919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0F1A8D" w14:paraId="6BD18F9B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1C6006" w14:paraId="238601FE" wp14:textId="77777777">
      <w:pPr>
        <w:jc w:val="both"/>
        <w:rPr>
          <w:rFonts w:ascii="Arial" w:hAnsi="Arial" w:cs="Arial"/>
        </w:rPr>
      </w:pPr>
      <w:r w:rsidRPr="001C6006">
        <w:rPr>
          <w:rFonts w:ascii="Arial" w:hAnsi="Arial" w:cs="Arial"/>
        </w:rPr>
        <w:drawing>
          <wp:inline xmlns:wp14="http://schemas.microsoft.com/office/word/2010/wordprocessingDrawing" distT="0" distB="0" distL="0" distR="0" wp14:anchorId="701F74B1" wp14:editId="2DD8C735">
            <wp:extent cx="6767830" cy="634238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783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F1A8D" w:rsidP="000F1A8D" w:rsidRDefault="000F1A8D" w14:paraId="0F3CABC7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0F1A8D" w14:paraId="5B08B5D1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0F1A8D" w14:paraId="16DEB4AB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0F1A8D" w14:paraId="0AD9C6F4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0F1A8D" w14:paraId="4B1F511A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0F1A8D" w14:paraId="65F9C3DC" wp14:textId="77777777">
      <w:pPr>
        <w:jc w:val="both"/>
        <w:rPr>
          <w:rFonts w:ascii="Arial" w:hAnsi="Arial" w:cs="Arial"/>
        </w:rPr>
      </w:pPr>
    </w:p>
    <w:p xmlns:wp14="http://schemas.microsoft.com/office/word/2010/wordml" w:rsidR="000F1A8D" w:rsidP="000F1A8D" w:rsidRDefault="000F1A8D" w14:paraId="5023141B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524EE5" w:rsidR="009745E1" w:rsidP="00524EE5" w:rsidRDefault="001C6006" w14:paraId="3067F85E" wp14:textId="77777777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 w:rsidRPr="00524EE5">
        <w:rPr>
          <w:rFonts w:ascii="Arial" w:hAnsi="Arial" w:cs="Arial"/>
        </w:rPr>
        <w:t>Ejercicio 3:</w:t>
      </w:r>
      <w:r w:rsidRPr="00524EE5" w:rsidR="00524EE5">
        <w:rPr>
          <w:rFonts w:ascii="Arial" w:hAnsi="Arial" w:cs="Arial"/>
        </w:rPr>
        <w:t xml:space="preserve"> </w:t>
      </w:r>
      <w:r w:rsidR="00524EE5">
        <w:t>Investiga sobre tres aplicaciones actuales de las bases de datos NoSQL, explicando brevemente su funcionalidad (unas 3-4 líneas para cada una) y agrega sus logotipos.</w:t>
      </w:r>
    </w:p>
    <w:p xmlns:wp14="http://schemas.microsoft.com/office/word/2010/wordml" w:rsidR="009745E1" w:rsidP="009745E1" w:rsidRDefault="009745E1" w14:paraId="1F3B1409" wp14:textId="77777777"/>
    <w:p xmlns:wp14="http://schemas.microsoft.com/office/word/2010/wordml" w:rsidRPr="009745E1" w:rsidR="009745E1" w:rsidP="009745E1" w:rsidRDefault="009745E1" w14:paraId="562C75D1" wp14:textId="77777777"/>
    <w:p xmlns:wp14="http://schemas.microsoft.com/office/word/2010/wordml" w:rsidRPr="009745E1" w:rsidR="009745E1" w:rsidRDefault="009745E1" w14:paraId="664355AD" wp14:textId="77777777">
      <w:pPr>
        <w:rPr>
          <w:rStyle w:val="nfasis"/>
        </w:rPr>
      </w:pPr>
    </w:p>
    <w:p xmlns:wp14="http://schemas.microsoft.com/office/word/2010/wordml" w:rsidR="0001727B" w:rsidRDefault="0001727B" w14:paraId="1A965116" wp14:textId="77777777">
      <w:pPr>
        <w:rPr>
          <w:noProof/>
        </w:rPr>
      </w:pPr>
    </w:p>
    <w:p xmlns:wp14="http://schemas.microsoft.com/office/word/2010/wordml" w:rsidR="0001727B" w:rsidRDefault="0001727B" w14:paraId="7DF4E37C" wp14:textId="77777777">
      <w:pPr>
        <w:rPr>
          <w:noProof/>
        </w:rPr>
      </w:pPr>
      <w:bookmarkStart w:name="_GoBack" w:id="5"/>
      <w:bookmarkEnd w:id="5"/>
    </w:p>
    <w:p xmlns:wp14="http://schemas.microsoft.com/office/word/2010/wordml" w:rsidR="0001727B" w:rsidRDefault="0001727B" w14:paraId="44FB30F8" wp14:textId="77777777">
      <w:pPr>
        <w:rPr>
          <w:noProof/>
        </w:rPr>
      </w:pPr>
    </w:p>
    <w:p xmlns:wp14="http://schemas.microsoft.com/office/word/2010/wordml" w:rsidR="0001727B" w:rsidRDefault="0001727B" w14:paraId="1DA6542E" wp14:textId="77777777">
      <w:pPr>
        <w:rPr>
          <w:noProof/>
        </w:rPr>
      </w:pPr>
    </w:p>
    <w:p xmlns:wp14="http://schemas.microsoft.com/office/word/2010/wordml" w:rsidR="0001727B" w:rsidRDefault="0001727B" w14:paraId="3041E394" wp14:textId="77777777">
      <w:pPr>
        <w:rPr>
          <w:noProof/>
        </w:rPr>
      </w:pPr>
    </w:p>
    <w:p xmlns:wp14="http://schemas.microsoft.com/office/word/2010/wordml" w:rsidR="0001727B" w:rsidRDefault="0001727B" w14:paraId="722B00AE" wp14:textId="77777777">
      <w:pPr>
        <w:rPr>
          <w:noProof/>
        </w:rPr>
      </w:pPr>
    </w:p>
    <w:p xmlns:wp14="http://schemas.microsoft.com/office/word/2010/wordml" w:rsidR="0001727B" w:rsidRDefault="0001727B" w14:paraId="42C6D796" wp14:textId="77777777">
      <w:pPr>
        <w:rPr>
          <w:noProof/>
        </w:rPr>
      </w:pPr>
    </w:p>
    <w:p xmlns:wp14="http://schemas.microsoft.com/office/word/2010/wordml" w:rsidR="0001727B" w:rsidRDefault="0001727B" w14:paraId="6E1831B3" wp14:textId="77777777">
      <w:pPr>
        <w:rPr>
          <w:noProof/>
        </w:rPr>
      </w:pPr>
    </w:p>
    <w:p xmlns:wp14="http://schemas.microsoft.com/office/word/2010/wordml" w:rsidR="0001727B" w:rsidRDefault="0001727B" w14:paraId="54E11D2A" wp14:textId="77777777">
      <w:pPr>
        <w:rPr>
          <w:noProof/>
        </w:rPr>
      </w:pPr>
    </w:p>
    <w:p xmlns:wp14="http://schemas.microsoft.com/office/word/2010/wordml" w:rsidR="0001727B" w:rsidRDefault="0001727B" w14:paraId="31126E5D" wp14:textId="77777777">
      <w:pPr>
        <w:rPr>
          <w:noProof/>
        </w:rPr>
      </w:pPr>
    </w:p>
    <w:p xmlns:wp14="http://schemas.microsoft.com/office/word/2010/wordml" w:rsidR="0001727B" w:rsidRDefault="0001727B" w14:paraId="2DE403A5" wp14:textId="77777777">
      <w:pPr>
        <w:rPr>
          <w:noProof/>
        </w:rPr>
      </w:pPr>
    </w:p>
    <w:p xmlns:wp14="http://schemas.microsoft.com/office/word/2010/wordml" w:rsidR="0001727B" w:rsidRDefault="0001727B" w14:paraId="62431CDC" wp14:textId="77777777">
      <w:pPr>
        <w:rPr>
          <w:noProof/>
        </w:rPr>
      </w:pPr>
    </w:p>
    <w:p xmlns:wp14="http://schemas.microsoft.com/office/word/2010/wordml" w:rsidR="0001727B" w:rsidRDefault="0001727B" w14:paraId="49E398E2" wp14:textId="77777777">
      <w:pPr>
        <w:rPr>
          <w:noProof/>
        </w:rPr>
      </w:pPr>
    </w:p>
    <w:p xmlns:wp14="http://schemas.microsoft.com/office/word/2010/wordml" w:rsidR="0001727B" w:rsidRDefault="0001727B" w14:paraId="16287F21" wp14:textId="77777777">
      <w:pPr>
        <w:rPr>
          <w:noProof/>
        </w:rPr>
      </w:pPr>
    </w:p>
    <w:p xmlns:wp14="http://schemas.microsoft.com/office/word/2010/wordml" w:rsidR="0001727B" w:rsidRDefault="0001727B" w14:paraId="5BE93A62" wp14:textId="77777777">
      <w:pPr>
        <w:rPr>
          <w:noProof/>
        </w:rPr>
      </w:pPr>
    </w:p>
    <w:p xmlns:wp14="http://schemas.microsoft.com/office/word/2010/wordml" w:rsidR="0001727B" w:rsidRDefault="0001727B" w14:paraId="384BA73E" wp14:textId="77777777">
      <w:pPr>
        <w:rPr>
          <w:noProof/>
        </w:rPr>
      </w:pPr>
    </w:p>
    <w:p xmlns:wp14="http://schemas.microsoft.com/office/word/2010/wordml" w:rsidR="0001727B" w:rsidRDefault="0001727B" w14:paraId="34B3F2EB" wp14:textId="77777777">
      <w:pPr>
        <w:rPr>
          <w:noProof/>
        </w:rPr>
      </w:pPr>
    </w:p>
    <w:p xmlns:wp14="http://schemas.microsoft.com/office/word/2010/wordml" w:rsidR="0001727B" w:rsidRDefault="0001727B" w14:paraId="7D34F5C7" wp14:textId="77777777">
      <w:pPr>
        <w:rPr>
          <w:noProof/>
        </w:rPr>
      </w:pPr>
    </w:p>
    <w:p xmlns:wp14="http://schemas.microsoft.com/office/word/2010/wordml" w:rsidR="0001727B" w:rsidRDefault="0001727B" w14:paraId="0B4020A7" wp14:textId="77777777">
      <w:pPr>
        <w:rPr>
          <w:noProof/>
        </w:rPr>
      </w:pPr>
    </w:p>
    <w:p xmlns:wp14="http://schemas.microsoft.com/office/word/2010/wordml" w:rsidR="0001727B" w:rsidRDefault="0001727B" w14:paraId="1D7B270A" wp14:textId="77777777">
      <w:pPr>
        <w:rPr>
          <w:noProof/>
        </w:rPr>
      </w:pPr>
    </w:p>
    <w:p xmlns:wp14="http://schemas.microsoft.com/office/word/2010/wordml" w:rsidR="00F524C3" w:rsidRDefault="00F524C3" w14:paraId="4F904CB7" wp14:textId="77777777">
      <w:pPr>
        <w:rPr>
          <w:noProof/>
        </w:rPr>
      </w:pPr>
    </w:p>
    <w:p xmlns:wp14="http://schemas.microsoft.com/office/word/2010/wordml" w:rsidRPr="0000352C" w:rsidR="00FB65B8" w:rsidP="00A24793" w:rsidRDefault="00FB65B8" w14:paraId="06971CD3" wp14:textId="77777777">
      <w:pPr>
        <w:rPr>
          <w:noProof/>
        </w:rPr>
      </w:pPr>
    </w:p>
    <w:p xmlns:wp14="http://schemas.microsoft.com/office/word/2010/wordml" w:rsidRPr="0000352C" w:rsidR="00A24793" w:rsidRDefault="00A24793" w14:paraId="2A1F701D" wp14:textId="77777777">
      <w:pPr>
        <w:rPr>
          <w:noProof/>
        </w:rPr>
      </w:pPr>
    </w:p>
    <w:p xmlns:wp14="http://schemas.microsoft.com/office/word/2010/wordml" w:rsidRPr="0000352C" w:rsidR="00A81248" w:rsidRDefault="00A81248" w14:paraId="03EFCA41" wp14:textId="77777777">
      <w:pPr>
        <w:rPr>
          <w:noProof/>
        </w:rPr>
      </w:pPr>
    </w:p>
    <w:sectPr w:rsidRPr="0000352C" w:rsidR="00A81248" w:rsidSect="00A31A5B">
      <w:headerReference w:type="default" r:id="rId12"/>
      <w:footerReference w:type="even" r:id="rId13"/>
      <w:footerReference w:type="default" r:id="rId14"/>
      <w:pgSz w:w="11906" w:h="16838" w:orient="portrait" w:code="9"/>
      <w:pgMar w:top="720" w:right="624" w:bottom="1077" w:left="624" w:header="709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505368" w:rsidP="001205A1" w:rsidRDefault="00505368" w14:paraId="5220BBB2" wp14:textId="77777777">
      <w:r>
        <w:separator/>
      </w:r>
    </w:p>
  </w:endnote>
  <w:endnote w:type="continuationSeparator" w:id="0">
    <w:p xmlns:wp14="http://schemas.microsoft.com/office/word/2010/wordml" w:rsidR="00505368" w:rsidP="001205A1" w:rsidRDefault="00505368" w14:paraId="13CB595B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1697884697"/>
      <w:docPartObj>
        <w:docPartGallery w:val="Page Numbers (Bottom of Page)"/>
        <w:docPartUnique/>
      </w:docPartObj>
    </w:sdtPr>
    <w:sdtContent>
      <w:p xmlns:wp14="http://schemas.microsoft.com/office/word/2010/wordml" w:rsidR="00B65C71" w:rsidP="00B65C71" w:rsidRDefault="00B65C71" w14:paraId="74E21C83" wp14:textId="77777777">
        <w:pPr>
          <w:pStyle w:val="Piedepgina"/>
          <w:framePr w:wrap="none" w:hAnchor="margin" w:vAnchor="text" w:xAlign="right" w:y="1"/>
          <w:rPr>
            <w:rStyle w:val="Nmerodepgina"/>
          </w:rPr>
        </w:pPr>
        <w:r>
          <w:rPr>
            <w:rStyle w:val="Nmerodepgina"/>
            <w:lang w:bidi="es-ES"/>
          </w:rPr>
          <w:fldChar w:fldCharType="begin"/>
        </w:r>
        <w:r>
          <w:rPr>
            <w:rStyle w:val="Nmerodepgina"/>
            <w:lang w:bidi="es-ES"/>
          </w:rPr>
          <w:instrText xml:space="preserve"> PAGE </w:instrText>
        </w:r>
        <w:r>
          <w:rPr>
            <w:rStyle w:val="Nmerodepgina"/>
            <w:lang w:bidi="es-ES"/>
          </w:rPr>
          <w:fldChar w:fldCharType="separate"/>
        </w:r>
        <w:r>
          <w:rPr>
            <w:rStyle w:val="Nmerodepgina"/>
            <w:noProof/>
            <w:lang w:bidi="es-ES"/>
          </w:rPr>
          <w:t>2</w:t>
        </w:r>
        <w:r>
          <w:rPr>
            <w:rStyle w:val="Nmerodepgina"/>
            <w:lang w:bidi="es-ES"/>
          </w:rPr>
          <w:fldChar w:fldCharType="end"/>
        </w:r>
      </w:p>
    </w:sdtContent>
    <w:sdtEndPr>
      <w:rPr>
        <w:rStyle w:val="Nmerodepgina"/>
      </w:rPr>
    </w:sdtEndPr>
  </w:sdt>
  <w:p xmlns:wp14="http://schemas.microsoft.com/office/word/2010/wordml" w:rsidR="00B65C71" w:rsidP="001205A1" w:rsidRDefault="00B65C71" w14:paraId="5F96A722" wp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5370697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xmlns:wp14="http://schemas.microsoft.com/office/word/2010/wordml" w:rsidRPr="00746171" w:rsidR="00B65C71" w:rsidRDefault="00B65C71" w14:paraId="4A1697B0" wp14:textId="77777777">
        <w:pPr>
          <w:pStyle w:val="Piedepgina"/>
          <w:jc w:val="right"/>
          <w:rPr>
            <w:color w:val="000000" w:themeColor="text1"/>
          </w:rPr>
        </w:pPr>
        <w:r w:rsidRPr="00746171">
          <w:rPr>
            <w:color w:val="000000" w:themeColor="text1"/>
          </w:rPr>
          <w:fldChar w:fldCharType="begin"/>
        </w:r>
        <w:r w:rsidRPr="00746171">
          <w:rPr>
            <w:color w:val="000000" w:themeColor="text1"/>
          </w:rPr>
          <w:instrText>PAGE   \* MERGEFORMAT</w:instrText>
        </w:r>
        <w:r w:rsidRPr="00746171">
          <w:rPr>
            <w:color w:val="000000" w:themeColor="text1"/>
          </w:rPr>
          <w:fldChar w:fldCharType="separate"/>
        </w:r>
        <w:r w:rsidR="00524EE5">
          <w:rPr>
            <w:noProof/>
            <w:color w:val="000000" w:themeColor="text1"/>
          </w:rPr>
          <w:t>6</w:t>
        </w:r>
        <w:r w:rsidRPr="00746171">
          <w:rPr>
            <w:color w:val="000000" w:themeColor="text1"/>
          </w:rPr>
          <w:fldChar w:fldCharType="end"/>
        </w:r>
      </w:p>
    </w:sdtContent>
  </w:sdt>
  <w:p xmlns:wp14="http://schemas.microsoft.com/office/word/2010/wordml" w:rsidR="00B65C71" w:rsidRDefault="00B65C71" w14:paraId="2FC17F8B" wp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505368" w:rsidP="001205A1" w:rsidRDefault="00505368" w14:paraId="6D9C8D39" wp14:textId="77777777">
      <w:r>
        <w:separator/>
      </w:r>
    </w:p>
  </w:footnote>
  <w:footnote w:type="continuationSeparator" w:id="0">
    <w:p xmlns:wp14="http://schemas.microsoft.com/office/word/2010/wordml" w:rsidR="00505368" w:rsidP="001205A1" w:rsidRDefault="00505368" w14:paraId="675E05EE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B65C71" w:rsidP="00746171" w:rsidRDefault="00B65C71" w14:paraId="00B45064" wp14:textId="77777777">
    <w:pPr>
      <w:pStyle w:val="Piedepgina"/>
    </w:pPr>
    <w:r w:rsidRPr="00F524C3">
      <w:rPr>
        <w:color w:val="auto"/>
      </w:rPr>
      <w:t>Unidad 1</w:t>
    </w:r>
    <w:r w:rsidRPr="00F524C3">
      <w:rPr>
        <w:color w:val="auto"/>
      </w:rPr>
      <w:ptab w:alignment="center" w:relativeTo="margin" w:leader="none"/>
    </w:r>
    <w:r w:rsidRPr="00F524C3">
      <w:rPr>
        <w:color w:val="auto"/>
      </w:rPr>
      <w:t xml:space="preserve">Práctica 1: Introducción a las Bases de Datos </w:t>
    </w:r>
    <w:r>
      <w:ptab w:alignment="right" w:relativeTo="margin" w:leader="none"/>
    </w:r>
  </w:p>
  <w:p xmlns:wp14="http://schemas.microsoft.com/office/word/2010/wordml" w:rsidR="00B65C71" w:rsidRDefault="00B65C71" w14:paraId="5B95CD12" wp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218E"/>
    <w:multiLevelType w:val="hybridMultilevel"/>
    <w:tmpl w:val="35C05A08"/>
    <w:lvl w:ilvl="0" w:tplc="092678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E5A4095"/>
    <w:multiLevelType w:val="hybridMultilevel"/>
    <w:tmpl w:val="8ED4F864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F611FA4"/>
    <w:multiLevelType w:val="hybridMultilevel"/>
    <w:tmpl w:val="283E3ECC"/>
    <w:lvl w:ilvl="0" w:tplc="0C0A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3FFF59C4"/>
    <w:multiLevelType w:val="hybridMultilevel"/>
    <w:tmpl w:val="00FC033E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DD16CF2"/>
    <w:multiLevelType w:val="hybridMultilevel"/>
    <w:tmpl w:val="782E1F78"/>
    <w:lvl w:ilvl="0" w:tplc="0C0A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AD666A2"/>
    <w:multiLevelType w:val="hybridMultilevel"/>
    <w:tmpl w:val="7FC4E37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30"/>
  <w:removePersonalInformation/>
  <w:removeDateAndTime/>
  <w:attachedTemplate r:id="rId1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4C3"/>
    <w:rsid w:val="0000352C"/>
    <w:rsid w:val="0001727B"/>
    <w:rsid w:val="000C4ED1"/>
    <w:rsid w:val="000F1A8D"/>
    <w:rsid w:val="001205A1"/>
    <w:rsid w:val="001C6006"/>
    <w:rsid w:val="002560A5"/>
    <w:rsid w:val="002877E8"/>
    <w:rsid w:val="002B0D15"/>
    <w:rsid w:val="002E7C4E"/>
    <w:rsid w:val="0031055C"/>
    <w:rsid w:val="00340D9A"/>
    <w:rsid w:val="00371EE1"/>
    <w:rsid w:val="003A798E"/>
    <w:rsid w:val="00425A99"/>
    <w:rsid w:val="00505368"/>
    <w:rsid w:val="00524EE5"/>
    <w:rsid w:val="005E6B25"/>
    <w:rsid w:val="005F4F46"/>
    <w:rsid w:val="006C60E6"/>
    <w:rsid w:val="006C65EB"/>
    <w:rsid w:val="00746171"/>
    <w:rsid w:val="007B0740"/>
    <w:rsid w:val="007C1BAB"/>
    <w:rsid w:val="007F6DCE"/>
    <w:rsid w:val="009745E1"/>
    <w:rsid w:val="00A15CF7"/>
    <w:rsid w:val="00A24793"/>
    <w:rsid w:val="00A31A5B"/>
    <w:rsid w:val="00A81248"/>
    <w:rsid w:val="00A84125"/>
    <w:rsid w:val="00B65C71"/>
    <w:rsid w:val="00C66528"/>
    <w:rsid w:val="00C66BFC"/>
    <w:rsid w:val="00C673F6"/>
    <w:rsid w:val="00C915F0"/>
    <w:rsid w:val="00EC4AA3"/>
    <w:rsid w:val="00F524C3"/>
    <w:rsid w:val="00FB65B8"/>
    <w:rsid w:val="00FC49AE"/>
    <w:rsid w:val="00FD2FC3"/>
    <w:rsid w:val="00FE6E9B"/>
    <w:rsid w:val="00FF7573"/>
    <w:rsid w:val="0C8F3770"/>
    <w:rsid w:val="102C7113"/>
    <w:rsid w:val="6F30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44F5A8"/>
  <w15:chartTrackingRefBased/>
  <w15:docId w15:val="{16DA40B8-0D48-48B1-928E-661543FC37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semiHidden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6"/>
    <w:qFormat/>
    <w:rsid w:val="00FC49AE"/>
  </w:style>
  <w:style w:type="paragraph" w:styleId="Ttulo1">
    <w:name w:val="heading 1"/>
    <w:basedOn w:val="Normal"/>
    <w:next w:val="Normal"/>
    <w:link w:val="Ttulo1Car"/>
    <w:qFormat/>
    <w:rsid w:val="0000352C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123869" w:themeColor="accent1"/>
      <w:sz w:val="76"/>
      <w:szCs w:val="32"/>
    </w:rPr>
  </w:style>
  <w:style w:type="paragraph" w:styleId="Ttulo2">
    <w:name w:val="heading 2"/>
    <w:basedOn w:val="Normal"/>
    <w:next w:val="Normal"/>
    <w:link w:val="Ttulo2C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Ttulo3">
    <w:name w:val="heading 3"/>
    <w:basedOn w:val="Normal"/>
    <w:next w:val="Normal"/>
    <w:link w:val="Ttulo3Car"/>
    <w:uiPriority w:val="2"/>
    <w:qFormat/>
    <w:rsid w:val="00C66528"/>
    <w:pPr>
      <w:keepNext/>
      <w:keepLines/>
      <w:outlineLvl w:val="2"/>
    </w:pPr>
    <w:rPr>
      <w:rFonts w:asciiTheme="majorHAnsi" w:hAnsiTheme="majorHAnsi" w:eastAsiaTheme="majorEastAsia" w:cstheme="majorBidi"/>
      <w:b/>
      <w:color w:val="123869" w:themeColor="accent1"/>
      <w:sz w:val="36"/>
    </w:rPr>
  </w:style>
  <w:style w:type="paragraph" w:styleId="Ttulo4">
    <w:name w:val="heading 4"/>
    <w:basedOn w:val="Normal"/>
    <w:next w:val="Normal"/>
    <w:link w:val="Ttulo4Car"/>
    <w:uiPriority w:val="3"/>
    <w:qFormat/>
    <w:rsid w:val="0000352C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0"/>
    </w:rPr>
  </w:style>
  <w:style w:type="paragraph" w:styleId="Ttulo5">
    <w:name w:val="heading 5"/>
    <w:basedOn w:val="Normal"/>
    <w:next w:val="Normal"/>
    <w:link w:val="Ttulo5Car"/>
    <w:uiPriority w:val="4"/>
    <w:qFormat/>
    <w:rsid w:val="00340D9A"/>
    <w:pPr>
      <w:keepNext/>
      <w:keepLines/>
      <w:spacing w:line="192" w:lineRule="auto"/>
      <w:outlineLvl w:val="4"/>
    </w:pPr>
    <w:rPr>
      <w:rFonts w:asciiTheme="majorHAnsi" w:hAnsiTheme="majorHAnsi" w:eastAsiaTheme="majorEastAsia" w:cstheme="majorBidi"/>
      <w:b/>
      <w:color w:val="123869" w:themeColor="accent1"/>
      <w:sz w:val="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8124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styleId="Ttulo1Car" w:customStyle="1">
    <w:name w:val="Título 1 Car"/>
    <w:basedOn w:val="Fuentedeprrafopredeter"/>
    <w:link w:val="Ttulo1"/>
    <w:rsid w:val="0000352C"/>
    <w:rPr>
      <w:rFonts w:asciiTheme="majorHAnsi" w:hAnsiTheme="majorHAnsi" w:eastAsiaTheme="majorEastAsia" w:cstheme="majorBidi"/>
      <w:b/>
      <w:color w:val="123869" w:themeColor="accent1"/>
      <w:sz w:val="76"/>
      <w:szCs w:val="32"/>
    </w:rPr>
  </w:style>
  <w:style w:type="character" w:styleId="Ttulo2Car" w:customStyle="1">
    <w:name w:val="Título 2 Car"/>
    <w:basedOn w:val="Fuentedeprrafopredeter"/>
    <w:link w:val="Ttulo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styleId="Delimitadorgrfico" w:customStyle="1">
    <w:name w:val="Delimitador gráfico"/>
    <w:basedOn w:val="Normal"/>
    <w:uiPriority w:val="7"/>
    <w:qFormat/>
    <w:rsid w:val="00A81248"/>
    <w:rPr>
      <w:sz w:val="10"/>
    </w:rPr>
  </w:style>
  <w:style w:type="character" w:styleId="Ttulo3Car" w:customStyle="1">
    <w:name w:val="Título 3 Car"/>
    <w:basedOn w:val="Fuentedeprrafopredeter"/>
    <w:link w:val="Ttulo3"/>
    <w:uiPriority w:val="2"/>
    <w:rsid w:val="00C66528"/>
    <w:rPr>
      <w:rFonts w:asciiTheme="majorHAnsi" w:hAnsiTheme="majorHAnsi" w:eastAsiaTheme="majorEastAsia" w:cstheme="majorBidi"/>
      <w:b/>
      <w:color w:val="123869" w:themeColor="accent1"/>
      <w:sz w:val="36"/>
    </w:rPr>
  </w:style>
  <w:style w:type="character" w:styleId="Ttulo4Car" w:customStyle="1">
    <w:name w:val="Título 4 Car"/>
    <w:basedOn w:val="Fuentedeprrafopredeter"/>
    <w:link w:val="Ttulo4"/>
    <w:uiPriority w:val="3"/>
    <w:rsid w:val="0000352C"/>
    <w:rPr>
      <w:rFonts w:eastAsiaTheme="majorEastAsia" w:cstheme="majorBidi"/>
      <w:i/>
      <w:iCs/>
      <w:color w:val="000000" w:themeColor="text1"/>
      <w:sz w:val="30"/>
    </w:rPr>
  </w:style>
  <w:style w:type="paragraph" w:styleId="Texto" w:customStyle="1">
    <w:name w:val="Texto"/>
    <w:basedOn w:val="Normal"/>
    <w:uiPriority w:val="5"/>
    <w:qFormat/>
    <w:rsid w:val="0000352C"/>
    <w:rPr>
      <w:i/>
      <w:color w:val="000000" w:themeColor="text1"/>
      <w:sz w:val="28"/>
    </w:rPr>
  </w:style>
  <w:style w:type="paragraph" w:styleId="Encabezado">
    <w:name w:val="header"/>
    <w:basedOn w:val="Normal"/>
    <w:link w:val="EncabezadoCar"/>
    <w:uiPriority w:val="99"/>
    <w:rsid w:val="00C66528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66528"/>
  </w:style>
  <w:style w:type="paragraph" w:styleId="Piedepgina">
    <w:name w:val="footer"/>
    <w:basedOn w:val="Normal"/>
    <w:link w:val="PiedepginaC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styleId="PiedepginaCar" w:customStyle="1">
    <w:name w:val="Pie de página Car"/>
    <w:basedOn w:val="Fuentedeprrafopredeter"/>
    <w:link w:val="Piedepgina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Nmerodepgina">
    <w:name w:val="page number"/>
    <w:basedOn w:val="Fuentedeprrafopredeter"/>
    <w:uiPriority w:val="99"/>
    <w:semiHidden/>
    <w:rsid w:val="001205A1"/>
  </w:style>
  <w:style w:type="character" w:styleId="Ttulo5Car" w:customStyle="1">
    <w:name w:val="Título 5 Car"/>
    <w:basedOn w:val="Fuentedeprrafopredeter"/>
    <w:link w:val="Ttulo5"/>
    <w:uiPriority w:val="4"/>
    <w:rsid w:val="00340D9A"/>
    <w:rPr>
      <w:rFonts w:asciiTheme="majorHAnsi" w:hAnsiTheme="majorHAnsi" w:eastAsiaTheme="majorEastAsia" w:cstheme="majorBidi"/>
      <w:b/>
      <w:color w:val="123869" w:themeColor="accent1"/>
      <w:sz w:val="66"/>
    </w:rPr>
  </w:style>
  <w:style w:type="character" w:styleId="Textodelmarcadordeposicin">
    <w:name w:val="Placeholder Text"/>
    <w:basedOn w:val="Fuentedeprrafopredeter"/>
    <w:uiPriority w:val="99"/>
    <w:semiHidden/>
    <w:rsid w:val="00C66528"/>
    <w:rPr>
      <w:color w:val="808080"/>
    </w:rPr>
  </w:style>
  <w:style w:type="character" w:styleId="nfasis">
    <w:name w:val="Emphasis"/>
    <w:basedOn w:val="Fuentedeprrafopredeter"/>
    <w:uiPriority w:val="20"/>
    <w:qFormat/>
    <w:rsid w:val="00FC49AE"/>
    <w:rPr>
      <w:i w:val="0"/>
      <w:iCs/>
      <w:color w:val="00C1C7" w:themeColor="accent2"/>
    </w:rPr>
  </w:style>
  <w:style w:type="paragraph" w:styleId="Cita">
    <w:name w:val="Quote"/>
    <w:basedOn w:val="Normal"/>
    <w:next w:val="Normal"/>
    <w:link w:val="CitaCar"/>
    <w:uiPriority w:val="29"/>
    <w:qFormat/>
    <w:rsid w:val="00340D9A"/>
    <w:pPr>
      <w:spacing w:line="192" w:lineRule="auto"/>
      <w:jc w:val="center"/>
    </w:pPr>
    <w:rPr>
      <w:rFonts w:asciiTheme="majorHAnsi" w:hAnsiTheme="majorHAnsi"/>
      <w:iCs/>
      <w:color w:val="123869" w:themeColor="accent1"/>
      <w:sz w:val="66"/>
    </w:rPr>
  </w:style>
  <w:style w:type="character" w:styleId="CitaCar" w:customStyle="1">
    <w:name w:val="Cita Car"/>
    <w:basedOn w:val="Fuentedeprrafopredeter"/>
    <w:link w:val="Cita"/>
    <w:uiPriority w:val="29"/>
    <w:rsid w:val="00340D9A"/>
    <w:rPr>
      <w:rFonts w:asciiTheme="majorHAnsi" w:hAnsiTheme="majorHAnsi"/>
      <w:iCs/>
      <w:color w:val="123869" w:themeColor="accent1"/>
      <w:sz w:val="66"/>
    </w:rPr>
  </w:style>
  <w:style w:type="paragraph" w:styleId="TtuloTDC">
    <w:name w:val="TOC Heading"/>
    <w:basedOn w:val="Ttulo1"/>
    <w:next w:val="Normal"/>
    <w:uiPriority w:val="39"/>
    <w:unhideWhenUsed/>
    <w:qFormat/>
    <w:rsid w:val="00F524C3"/>
    <w:pPr>
      <w:spacing w:line="259" w:lineRule="auto"/>
      <w:outlineLvl w:val="9"/>
    </w:pPr>
    <w:rPr>
      <w:b w:val="0"/>
      <w:color w:val="0D294E" w:themeColor="accent1" w:themeShade="BF"/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rsid w:val="000F1A8D"/>
    <w:pPr>
      <w:tabs>
        <w:tab w:val="right" w:leader="dot" w:pos="10648"/>
      </w:tabs>
      <w:spacing w:after="100"/>
    </w:pPr>
  </w:style>
  <w:style w:type="paragraph" w:styleId="TDC2">
    <w:name w:val="toc 2"/>
    <w:basedOn w:val="Normal"/>
    <w:next w:val="Normal"/>
    <w:autoRedefine/>
    <w:uiPriority w:val="39"/>
    <w:rsid w:val="00F524C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524C3"/>
    <w:rPr>
      <w:color w:val="0000FF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01727B"/>
    <w:pPr>
      <w:spacing w:after="100" w:line="259" w:lineRule="auto"/>
      <w:ind w:left="440"/>
    </w:pPr>
    <w:rPr>
      <w:rFonts w:cs="Times New Roman" w:eastAsiaTheme="minorEastAsia"/>
      <w:sz w:val="22"/>
      <w:szCs w:val="22"/>
      <w:lang w:eastAsia="es-ES"/>
    </w:rPr>
  </w:style>
  <w:style w:type="paragraph" w:styleId="Prrafodelista">
    <w:name w:val="List Paragraph"/>
    <w:basedOn w:val="Normal"/>
    <w:uiPriority w:val="34"/>
    <w:semiHidden/>
    <w:qFormat/>
    <w:rsid w:val="009745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w1\AppData\Roaming\Microsoft\Plantillas\Informe%20del%20estudiante%20de%20Jazz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C1F"/>
    <w:rsid w:val="0042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ar"/>
    <w:uiPriority w:val="3"/>
    <w:qFormat/>
    <w:pPr>
      <w:keepNext/>
      <w:keepLines/>
      <w:spacing w:after="0" w:line="240" w:lineRule="auto"/>
      <w:outlineLvl w:val="3"/>
    </w:pPr>
    <w:rPr>
      <w:rFonts w:eastAsiaTheme="majorEastAsia" w:cstheme="majorBidi"/>
      <w:i/>
      <w:iCs/>
      <w:color w:val="000000" w:themeColor="text1"/>
      <w:sz w:val="30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F02701FA7D7492DA2492787538446CE">
    <w:name w:val="AF02701FA7D7492DA2492787538446CE"/>
  </w:style>
  <w:style w:type="paragraph" w:customStyle="1" w:styleId="1DE729AB11F646D1B96D1B86A9A03FEB">
    <w:name w:val="1DE729AB11F646D1B96D1B86A9A03FEB"/>
  </w:style>
  <w:style w:type="paragraph" w:customStyle="1" w:styleId="58BED7FA6B6547C7A735CF6B46A84A0E">
    <w:name w:val="58BED7FA6B6547C7A735CF6B46A84A0E"/>
  </w:style>
  <w:style w:type="paragraph" w:customStyle="1" w:styleId="F09EA0E7372F4E1B8E02E9FB5568A98A">
    <w:name w:val="F09EA0E7372F4E1B8E02E9FB5568A98A"/>
  </w:style>
  <w:style w:type="paragraph" w:customStyle="1" w:styleId="5A332AB19460496E9C18C6C0C86604BE">
    <w:name w:val="5A332AB19460496E9C18C6C0C86604BE"/>
  </w:style>
  <w:style w:type="paragraph" w:customStyle="1" w:styleId="4F7B84C9493244D0A0A484689F707835">
    <w:name w:val="4F7B84C9493244D0A0A484689F707835"/>
  </w:style>
  <w:style w:type="character" w:customStyle="1" w:styleId="Ttulo4Car">
    <w:name w:val="Título 4 Car"/>
    <w:basedOn w:val="Fuentedeprrafopredeter"/>
    <w:link w:val="Ttulo4"/>
    <w:uiPriority w:val="3"/>
    <w:rPr>
      <w:rFonts w:eastAsiaTheme="majorEastAsia" w:cstheme="majorBidi"/>
      <w:i/>
      <w:iCs/>
      <w:color w:val="000000" w:themeColor="text1"/>
      <w:sz w:val="30"/>
      <w:szCs w:val="24"/>
      <w:lang w:eastAsia="en-US"/>
    </w:rPr>
  </w:style>
  <w:style w:type="paragraph" w:customStyle="1" w:styleId="D81D439C6E224DEBB9DE95A5EC041EF8">
    <w:name w:val="D81D439C6E224DEBB9DE95A5EC041EF8"/>
  </w:style>
  <w:style w:type="paragraph" w:customStyle="1" w:styleId="Texto">
    <w:name w:val="Texto"/>
    <w:basedOn w:val="Normal"/>
    <w:uiPriority w:val="5"/>
    <w:qFormat/>
    <w:pPr>
      <w:spacing w:after="0" w:line="240" w:lineRule="auto"/>
    </w:pPr>
    <w:rPr>
      <w:rFonts w:eastAsiaTheme="minorHAnsi"/>
      <w:i/>
      <w:color w:val="000000" w:themeColor="text1"/>
      <w:sz w:val="28"/>
      <w:szCs w:val="24"/>
      <w:lang w:eastAsia="en-US"/>
    </w:rPr>
  </w:style>
  <w:style w:type="paragraph" w:customStyle="1" w:styleId="AFE7721A05CA49C79D8360A542EB29EF">
    <w:name w:val="AFE7721A05CA49C79D8360A542EB29EF"/>
  </w:style>
  <w:style w:type="paragraph" w:customStyle="1" w:styleId="9C02B5B81508411F854F2D402C1972BF">
    <w:name w:val="9C02B5B81508411F854F2D402C1972BF"/>
  </w:style>
  <w:style w:type="paragraph" w:customStyle="1" w:styleId="244DEA6D059740D9AB897C958F4FD04D">
    <w:name w:val="244DEA6D059740D9AB897C958F4FD04D"/>
  </w:style>
  <w:style w:type="character" w:styleId="nfasis">
    <w:name w:val="Emphasis"/>
    <w:basedOn w:val="Fuentedeprrafopredeter"/>
    <w:uiPriority w:val="20"/>
    <w:qFormat/>
    <w:rPr>
      <w:i w:val="0"/>
      <w:iCs/>
      <w:color w:val="ED7D31" w:themeColor="accent2"/>
    </w:rPr>
  </w:style>
  <w:style w:type="paragraph" w:customStyle="1" w:styleId="852DF81826694D639AEBCF5121C42E93">
    <w:name w:val="852DF81826694D639AEBCF5121C42E93"/>
  </w:style>
  <w:style w:type="paragraph" w:customStyle="1" w:styleId="BAD2BE0E39AA41B38EF97B612F8F8FFC">
    <w:name w:val="BAD2BE0E39AA41B38EF97B612F8F8FFC"/>
  </w:style>
  <w:style w:type="paragraph" w:styleId="Cita">
    <w:name w:val="Quote"/>
    <w:basedOn w:val="Normal"/>
    <w:next w:val="Normal"/>
    <w:link w:val="CitaCar"/>
    <w:uiPriority w:val="29"/>
    <w:qFormat/>
    <w:pPr>
      <w:spacing w:after="0" w:line="192" w:lineRule="auto"/>
      <w:jc w:val="center"/>
    </w:pPr>
    <w:rPr>
      <w:rFonts w:asciiTheme="majorHAnsi" w:eastAsiaTheme="minorHAnsi" w:hAnsiTheme="majorHAnsi"/>
      <w:iCs/>
      <w:color w:val="5B9BD5" w:themeColor="accent1"/>
      <w:sz w:val="68"/>
      <w:szCs w:val="24"/>
      <w:lang w:eastAsia="en-US"/>
    </w:rPr>
  </w:style>
  <w:style w:type="character" w:customStyle="1" w:styleId="CitaCar">
    <w:name w:val="Cita Car"/>
    <w:basedOn w:val="Fuentedeprrafopredeter"/>
    <w:link w:val="Cita"/>
    <w:uiPriority w:val="29"/>
    <w:rPr>
      <w:rFonts w:asciiTheme="majorHAnsi" w:eastAsiaTheme="minorHAnsi" w:hAnsiTheme="majorHAnsi"/>
      <w:iCs/>
      <w:color w:val="5B9BD5" w:themeColor="accent1"/>
      <w:sz w:val="68"/>
      <w:szCs w:val="24"/>
      <w:lang w:eastAsia="en-US"/>
    </w:rPr>
  </w:style>
  <w:style w:type="paragraph" w:customStyle="1" w:styleId="9EF3F8F1F7AC4FAAA69EB5C5AF9BEC53">
    <w:name w:val="9EF3F8F1F7AC4FAAA69EB5C5AF9BEC53"/>
  </w:style>
  <w:style w:type="paragraph" w:customStyle="1" w:styleId="F372C4FD080140D99A98A6FA5ED5C45D">
    <w:name w:val="F372C4FD080140D99A98A6FA5ED5C45D"/>
    <w:rsid w:val="00420C1F"/>
  </w:style>
  <w:style w:type="paragraph" w:customStyle="1" w:styleId="974606CD3D1F4262B7A7EC729AEB3DBD">
    <w:name w:val="974606CD3D1F4262B7A7EC729AEB3DBD"/>
    <w:rsid w:val="00420C1F"/>
  </w:style>
  <w:style w:type="paragraph" w:customStyle="1" w:styleId="204BAF45688E4EF49DAFFB3A62723676">
    <w:name w:val="204BAF45688E4EF49DAFFB3A62723676"/>
    <w:rsid w:val="00420C1F"/>
  </w:style>
  <w:style w:type="paragraph" w:customStyle="1" w:styleId="FEB538B0DE284DEB835FAC1CBA7C50E8">
    <w:name w:val="FEB538B0DE284DEB835FAC1CBA7C50E8"/>
    <w:rsid w:val="00420C1F"/>
  </w:style>
  <w:style w:type="paragraph" w:customStyle="1" w:styleId="B278E379BE45498D9F3B72329AEBDE77">
    <w:name w:val="B278E379BE45498D9F3B72329AEBDE77"/>
    <w:rsid w:val="00420C1F"/>
  </w:style>
  <w:style w:type="paragraph" w:customStyle="1" w:styleId="D5F237C1CD144CDD942E4F5F0C648E98">
    <w:name w:val="D5F237C1CD144CDD942E4F5F0C648E98"/>
    <w:rsid w:val="00420C1F"/>
  </w:style>
  <w:style w:type="paragraph" w:customStyle="1" w:styleId="832D1DA7FFF542D3971AED5BF2045844">
    <w:name w:val="832D1DA7FFF542D3971AED5BF2045844"/>
    <w:rsid w:val="00420C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7029B0-8409-46F2-B4B5-D15E8C4793D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Informe del estudiante de Jazz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Práctica 1</dc:title>
  <dc:subject>Introducción a las Bases de Datos</dc:subject>
  <dc:creator/>
  <keywords/>
  <dc:description/>
  <lastModifiedBy>Sonia Francella Rojas Castillo</lastModifiedBy>
  <revision>3</revision>
  <dcterms:created xsi:type="dcterms:W3CDTF">2025-09-22T08:35:00.0000000Z</dcterms:created>
  <dcterms:modified xsi:type="dcterms:W3CDTF">2025-09-24T08:41:14.0143310Z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